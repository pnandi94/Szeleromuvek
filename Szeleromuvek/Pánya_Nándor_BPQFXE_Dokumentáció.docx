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039" w:rsidRDefault="00C142A1" w:rsidP="00C142A1">
      <w:pPr>
        <w:pStyle w:val="szdcmsor1"/>
      </w:pPr>
      <w:r>
        <w:t>Feladat pontos megfogalmazása</w:t>
      </w:r>
      <w:r w:rsidR="0001632A">
        <w:t>, gépi és nyelvi igények.</w:t>
      </w:r>
    </w:p>
    <w:p w:rsidR="00694DE5" w:rsidRDefault="00694DE5" w:rsidP="00694DE5">
      <w:pPr>
        <w:pStyle w:val="szdszveg"/>
      </w:pPr>
      <w:r>
        <w:t>A feladatot Dr. Subecz Zoltán adta meg a Web-programozás I. (</w:t>
      </w:r>
      <w:r w:rsidRPr="00694DE5">
        <w:t>GPTIFKL-WEBPROG1-1</w:t>
      </w:r>
      <w:r>
        <w:t>) tantárgy teljesítése céljából. A feladat célja egy olyan webalkalmazás készítése, amely által bemutathatjuk a félév során szerzett ismereteinket. Ezek az alábbiak:</w:t>
      </w:r>
    </w:p>
    <w:p w:rsidR="00694DE5" w:rsidRDefault="0001632A" w:rsidP="00694DE5">
      <w:pPr>
        <w:pStyle w:val="szdszveg"/>
        <w:numPr>
          <w:ilvl w:val="0"/>
          <w:numId w:val="15"/>
        </w:numPr>
      </w:pPr>
      <w:r>
        <w:t>Front Controller használata</w:t>
      </w:r>
    </w:p>
    <w:p w:rsidR="0001632A" w:rsidRDefault="0001632A" w:rsidP="00694DE5">
      <w:pPr>
        <w:pStyle w:val="szdszveg"/>
        <w:numPr>
          <w:ilvl w:val="0"/>
          <w:numId w:val="15"/>
        </w:numPr>
      </w:pPr>
      <w:r>
        <w:t>Multimédiás fájlok feltöltése, tárolása</w:t>
      </w:r>
    </w:p>
    <w:p w:rsidR="0001632A" w:rsidRDefault="0001632A" w:rsidP="00694DE5">
      <w:pPr>
        <w:pStyle w:val="szdszveg"/>
        <w:numPr>
          <w:ilvl w:val="0"/>
          <w:numId w:val="15"/>
        </w:numPr>
      </w:pPr>
      <w:r>
        <w:t>Üzenetküldő és tároló funkció létrehozása</w:t>
      </w:r>
    </w:p>
    <w:p w:rsidR="0001632A" w:rsidRDefault="0001632A" w:rsidP="00694DE5">
      <w:pPr>
        <w:pStyle w:val="szdszveg"/>
        <w:numPr>
          <w:ilvl w:val="0"/>
          <w:numId w:val="15"/>
        </w:numPr>
      </w:pPr>
      <w:r>
        <w:t>Adatbázis kezelése PDO használatával</w:t>
      </w:r>
    </w:p>
    <w:p w:rsidR="0001632A" w:rsidRDefault="0001632A" w:rsidP="00694DE5">
      <w:pPr>
        <w:pStyle w:val="szdszveg"/>
        <w:numPr>
          <w:ilvl w:val="0"/>
          <w:numId w:val="15"/>
        </w:numPr>
      </w:pPr>
      <w:r>
        <w:t>Beléptető rendszer létrehozása</w:t>
      </w:r>
    </w:p>
    <w:p w:rsidR="0001632A" w:rsidRDefault="0001632A" w:rsidP="00694DE5">
      <w:pPr>
        <w:pStyle w:val="szdszveg"/>
        <w:numPr>
          <w:ilvl w:val="0"/>
          <w:numId w:val="15"/>
        </w:numPr>
      </w:pPr>
      <w:r>
        <w:t>Reszponzív keretrendszer alkalmazása</w:t>
      </w:r>
    </w:p>
    <w:p w:rsidR="0001632A" w:rsidRDefault="0001632A" w:rsidP="00694DE5">
      <w:pPr>
        <w:pStyle w:val="szdszveg"/>
        <w:numPr>
          <w:ilvl w:val="0"/>
          <w:numId w:val="15"/>
        </w:numPr>
      </w:pPr>
      <w:r>
        <w:t>Internetes tárhely kezelése</w:t>
      </w:r>
    </w:p>
    <w:p w:rsidR="0001632A" w:rsidRDefault="0001632A" w:rsidP="0001632A">
      <w:pPr>
        <w:pStyle w:val="szdszveg"/>
        <w:numPr>
          <w:ilvl w:val="0"/>
          <w:numId w:val="15"/>
        </w:numPr>
      </w:pPr>
      <w:r>
        <w:t>GitHub verziókövető rendszer használata</w:t>
      </w:r>
    </w:p>
    <w:p w:rsidR="0001632A" w:rsidRDefault="0001632A" w:rsidP="0001632A">
      <w:pPr>
        <w:pStyle w:val="szdszveg"/>
      </w:pPr>
    </w:p>
    <w:p w:rsidR="0001632A" w:rsidRDefault="0001632A" w:rsidP="0001632A">
      <w:pPr>
        <w:pStyle w:val="szdszveg"/>
      </w:pPr>
      <w:r>
        <w:t>A feladat során egy állatmenhely weboldalát, a gazditkere</w:t>
      </w:r>
      <w:r w:rsidR="00F06825">
        <w:t>se</w:t>
      </w:r>
      <w:r>
        <w:t>k.hu</w:t>
      </w:r>
      <w:r w:rsidR="00F06825">
        <w:t xml:space="preserve"> oldalt alakítottam át, mivel úgy gondoltam, hogy egy állatokkal foglalkozó oldalhoz könnyen találhatok megfelelő képi és videós anyagot.</w:t>
      </w:r>
      <w:r>
        <w:t xml:space="preserve"> A feladat végrehajtásához felhasználtam a rendelkezésünkre bocsátott, a gyakorlatokon bemutatott programokat.</w:t>
      </w:r>
    </w:p>
    <w:p w:rsidR="00F06825" w:rsidRDefault="00F06825" w:rsidP="00F06825">
      <w:pPr>
        <w:pStyle w:val="szdszveg"/>
      </w:pPr>
      <w:r>
        <w:t>A felhasznált programnyelvek közül a legfontosabbak a PHP és a HTML, melyek közül az előbbi a feladat logikai vázlatáért, a másik a szerkezeti megvalósításáért felel. Az alkalmazás mögötti adatbázis, mely a felhasználók adatait és az üzeneteket tárolja, SQL-ben készült. Az alkalmazás kinézetét CSS segítségével szerkesztettem. Végül egy helyen, az üzenet küldés böngésző oldali ellenőrzésénél használtam JavaScriptet is.</w:t>
      </w:r>
    </w:p>
    <w:p w:rsidR="00285C20" w:rsidRDefault="00285C20" w:rsidP="00F06825">
      <w:pPr>
        <w:pStyle w:val="szdszveg"/>
      </w:pPr>
      <w:r>
        <w:t>Az alkalmazás</w:t>
      </w:r>
      <w:r w:rsidR="00C62BD6">
        <w:t>t Windows 10 operációs rendszerű számítógépen készítettem,</w:t>
      </w:r>
      <w:r>
        <w:t xml:space="preserve"> </w:t>
      </w:r>
      <w:r w:rsidR="00C62BD6">
        <w:t>a felhasznált</w:t>
      </w:r>
      <w:r>
        <w:t xml:space="preserve"> programok:</w:t>
      </w:r>
    </w:p>
    <w:p w:rsidR="00C62BD6" w:rsidRDefault="00C62BD6" w:rsidP="00285C20">
      <w:pPr>
        <w:pStyle w:val="szdszveg"/>
        <w:numPr>
          <w:ilvl w:val="0"/>
          <w:numId w:val="16"/>
        </w:numPr>
      </w:pPr>
      <w:r>
        <w:t>Opera - böngésző</w:t>
      </w:r>
    </w:p>
    <w:p w:rsidR="00C62BD6" w:rsidRDefault="00C62BD6" w:rsidP="00C62BD6">
      <w:pPr>
        <w:pStyle w:val="szdszveg"/>
        <w:numPr>
          <w:ilvl w:val="0"/>
          <w:numId w:val="16"/>
        </w:numPr>
      </w:pPr>
      <w:r>
        <w:t>Notepad++</w:t>
      </w:r>
      <w:r w:rsidR="00660D73">
        <w:t xml:space="preserve"> és Visual Studio</w:t>
      </w:r>
      <w:r>
        <w:t xml:space="preserve"> - az oldalak forráskódjának létrehozása</w:t>
      </w:r>
    </w:p>
    <w:p w:rsidR="00C62BD6" w:rsidRDefault="00C62BD6" w:rsidP="00C62BD6">
      <w:pPr>
        <w:pStyle w:val="szdszveg"/>
        <w:numPr>
          <w:ilvl w:val="0"/>
          <w:numId w:val="16"/>
        </w:numPr>
      </w:pPr>
      <w:r>
        <w:t>XAMPP + phpMyAdmin – az oldalak, adatbázis tesztelése</w:t>
      </w:r>
    </w:p>
    <w:p w:rsidR="00C62BD6" w:rsidRDefault="00C62BD6" w:rsidP="00285C20">
      <w:pPr>
        <w:pStyle w:val="szdszveg"/>
        <w:numPr>
          <w:ilvl w:val="0"/>
          <w:numId w:val="16"/>
        </w:numPr>
      </w:pPr>
      <w:r>
        <w:t>GitHub – verziókövető rendszer</w:t>
      </w:r>
    </w:p>
    <w:p w:rsidR="00F06825" w:rsidRPr="00694DE5" w:rsidRDefault="00F06825" w:rsidP="0001632A">
      <w:pPr>
        <w:pStyle w:val="szdszveg"/>
      </w:pPr>
    </w:p>
    <w:p w:rsidR="00C142A1" w:rsidRDefault="00C142A1" w:rsidP="00C142A1">
      <w:pPr>
        <w:pStyle w:val="szdcmsor1"/>
      </w:pPr>
      <w:r>
        <w:lastRenderedPageBreak/>
        <w:t>Mappa és fájlszerkezet</w:t>
      </w:r>
    </w:p>
    <w:p w:rsidR="007D6144" w:rsidRDefault="007D6144" w:rsidP="007D6144">
      <w:pPr>
        <w:pStyle w:val="szdszveg"/>
      </w:pPr>
      <w:r>
        <w:t>Beadandó (root)</w:t>
      </w:r>
    </w:p>
    <w:p w:rsidR="007D6144" w:rsidRDefault="003F3AC6" w:rsidP="007D6144">
      <w:pPr>
        <w:pStyle w:val="szdszveg"/>
        <w:numPr>
          <w:ilvl w:val="0"/>
          <w:numId w:val="17"/>
        </w:numPr>
      </w:pPr>
      <w:r>
        <w:t>I</w:t>
      </w:r>
      <w:r w:rsidR="007D6144">
        <w:t>mages – itt találhatóak az oldalon felhasznált képek (ez nem a galéria)</w:t>
      </w:r>
    </w:p>
    <w:p w:rsidR="007D6144" w:rsidRDefault="003F3AC6" w:rsidP="007D6144">
      <w:pPr>
        <w:pStyle w:val="szdszveg"/>
        <w:numPr>
          <w:ilvl w:val="0"/>
          <w:numId w:val="17"/>
        </w:numPr>
      </w:pPr>
      <w:r>
        <w:t>I</w:t>
      </w:r>
      <w:r w:rsidR="007D6144">
        <w:t>ncludes</w:t>
      </w:r>
    </w:p>
    <w:p w:rsidR="007D6144" w:rsidRDefault="007D6144" w:rsidP="007D6144">
      <w:pPr>
        <w:pStyle w:val="szdszveg"/>
        <w:numPr>
          <w:ilvl w:val="1"/>
          <w:numId w:val="17"/>
        </w:numPr>
      </w:pPr>
      <w:r>
        <w:t>config.inc.php – tartalmazza az oldalon lévő változókat tömbben</w:t>
      </w:r>
    </w:p>
    <w:p w:rsidR="007D6144" w:rsidRDefault="003F3AC6" w:rsidP="007D6144">
      <w:pPr>
        <w:pStyle w:val="szdszveg"/>
        <w:numPr>
          <w:ilvl w:val="0"/>
          <w:numId w:val="17"/>
        </w:numPr>
      </w:pPr>
      <w:r>
        <w:t>L</w:t>
      </w:r>
      <w:r w:rsidR="007D6144">
        <w:t>ogicals – különböző, főleg adatbázishoz kapcsolódó php és js kódok</w:t>
      </w:r>
    </w:p>
    <w:p w:rsidR="007D6144" w:rsidRDefault="007D6144" w:rsidP="007D6144">
      <w:pPr>
        <w:pStyle w:val="szdszveg"/>
        <w:numPr>
          <w:ilvl w:val="1"/>
          <w:numId w:val="17"/>
        </w:numPr>
      </w:pPr>
      <w:r>
        <w:t>belep.php – a bejelentkezést biztosító kód</w:t>
      </w:r>
    </w:p>
    <w:p w:rsidR="007D6144" w:rsidRDefault="007D6144" w:rsidP="007D6144">
      <w:pPr>
        <w:pStyle w:val="szdszveg"/>
        <w:numPr>
          <w:ilvl w:val="1"/>
          <w:numId w:val="17"/>
        </w:numPr>
      </w:pPr>
      <w:r>
        <w:t>connect.js – az üzenetküldés böngészóoldali ellenőrzését segíti</w:t>
      </w:r>
    </w:p>
    <w:p w:rsidR="007D6144" w:rsidRDefault="007D6144" w:rsidP="007D6144">
      <w:pPr>
        <w:pStyle w:val="szdszveg"/>
        <w:numPr>
          <w:ilvl w:val="1"/>
          <w:numId w:val="17"/>
        </w:numPr>
      </w:pPr>
      <w:r>
        <w:t>connect.php – az üzenetküldést, azok tárolását biztosító kód</w:t>
      </w:r>
    </w:p>
    <w:p w:rsidR="003F3AC6" w:rsidRDefault="003F3AC6" w:rsidP="007D6144">
      <w:pPr>
        <w:pStyle w:val="szdszveg"/>
        <w:numPr>
          <w:ilvl w:val="1"/>
          <w:numId w:val="17"/>
        </w:numPr>
      </w:pPr>
      <w:r>
        <w:t>dbh.php – az adatbázishoz való kapcsolódást tartalmazó kód</w:t>
      </w:r>
    </w:p>
    <w:p w:rsidR="003F3AC6" w:rsidRDefault="003F3AC6" w:rsidP="007D6144">
      <w:pPr>
        <w:pStyle w:val="szdszveg"/>
        <w:numPr>
          <w:ilvl w:val="1"/>
          <w:numId w:val="17"/>
        </w:numPr>
      </w:pPr>
      <w:r>
        <w:t>kilepes.php – a kijelentkezést biztosító kód</w:t>
      </w:r>
    </w:p>
    <w:p w:rsidR="003F3AC6" w:rsidRDefault="003F3AC6" w:rsidP="007D6144">
      <w:pPr>
        <w:pStyle w:val="szdszveg"/>
        <w:numPr>
          <w:ilvl w:val="1"/>
          <w:numId w:val="17"/>
        </w:numPr>
      </w:pPr>
      <w:r>
        <w:t>regisztral.php – a regisztrációt biztosító kód</w:t>
      </w:r>
    </w:p>
    <w:p w:rsidR="007D6144" w:rsidRDefault="003F3AC6" w:rsidP="007D6144">
      <w:pPr>
        <w:pStyle w:val="szdszveg"/>
        <w:numPr>
          <w:ilvl w:val="0"/>
          <w:numId w:val="17"/>
        </w:numPr>
      </w:pPr>
      <w:r>
        <w:t>S</w:t>
      </w:r>
      <w:r w:rsidR="007D6144">
        <w:t>tyles</w:t>
      </w:r>
    </w:p>
    <w:p w:rsidR="003F3AC6" w:rsidRDefault="009A7EA7" w:rsidP="009A7EA7">
      <w:pPr>
        <w:pStyle w:val="szdszveg"/>
        <w:numPr>
          <w:ilvl w:val="1"/>
          <w:numId w:val="17"/>
        </w:numPr>
      </w:pPr>
      <w:r>
        <w:t>stilus.css –</w:t>
      </w:r>
      <w:r w:rsidR="00713CB5">
        <w:t xml:space="preserve"> az egész oldal kinézetét alakító kód</w:t>
      </w:r>
    </w:p>
    <w:p w:rsidR="007D6144" w:rsidRDefault="003F3AC6" w:rsidP="007D6144">
      <w:pPr>
        <w:pStyle w:val="szdszveg"/>
        <w:numPr>
          <w:ilvl w:val="0"/>
          <w:numId w:val="17"/>
        </w:numPr>
      </w:pPr>
      <w:r>
        <w:t>T</w:t>
      </w:r>
      <w:r w:rsidR="007D6144">
        <w:t>emplates</w:t>
      </w:r>
    </w:p>
    <w:p w:rsidR="00713CB5" w:rsidRDefault="00713CB5" w:rsidP="00713CB5">
      <w:pPr>
        <w:pStyle w:val="szdszveg"/>
        <w:numPr>
          <w:ilvl w:val="1"/>
          <w:numId w:val="17"/>
        </w:numPr>
      </w:pPr>
      <w:r>
        <w:t>Pages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Gallery – a gallériában lévő képeket tároló mappa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belep.tpl.php – a belépés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belepes.tpl.php – a belépés oldal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cimlap.tpl.php – a címlap oldal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feltolt.php – a képfeltöltés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galeria.tpl.php – a galéria oldal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galeriacon.inc.php – a galéria kódját támogatja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kapcsolat.tpl – a kapcsolat oldal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kilepes.tpl – a kilépés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regisztral.tpl – a regisztráció kódja</w:t>
      </w:r>
    </w:p>
    <w:p w:rsidR="00713CB5" w:rsidRDefault="00713CB5" w:rsidP="00713CB5">
      <w:pPr>
        <w:pStyle w:val="szdszveg"/>
        <w:numPr>
          <w:ilvl w:val="2"/>
          <w:numId w:val="17"/>
        </w:numPr>
      </w:pPr>
      <w:r>
        <w:t>uzenetek.tpl – az üzenetek oldal kódja</w:t>
      </w:r>
    </w:p>
    <w:p w:rsidR="00713CB5" w:rsidRDefault="00713CB5" w:rsidP="00713CB5">
      <w:pPr>
        <w:pStyle w:val="szdszveg"/>
        <w:numPr>
          <w:ilvl w:val="1"/>
          <w:numId w:val="17"/>
        </w:numPr>
      </w:pPr>
      <w:r>
        <w:t>index.tpl.php – az oldal alapvető templateje</w:t>
      </w:r>
    </w:p>
    <w:p w:rsidR="007D6144" w:rsidRDefault="007D6144" w:rsidP="007D6144">
      <w:pPr>
        <w:pStyle w:val="szdszveg"/>
        <w:numPr>
          <w:ilvl w:val="0"/>
          <w:numId w:val="17"/>
        </w:numPr>
      </w:pPr>
      <w:r>
        <w:t>gazdit.gittattributes – GIT által létrehozott fájl</w:t>
      </w:r>
    </w:p>
    <w:p w:rsidR="007D6144" w:rsidRDefault="007D6144" w:rsidP="007D6144">
      <w:pPr>
        <w:pStyle w:val="szdszveg"/>
        <w:numPr>
          <w:ilvl w:val="0"/>
          <w:numId w:val="17"/>
        </w:numPr>
      </w:pPr>
      <w:r>
        <w:t>gazdit.sql – az alkalmazás adatbázisát létrehozó SQL kód</w:t>
      </w:r>
    </w:p>
    <w:p w:rsidR="007D6144" w:rsidRPr="007D6144" w:rsidRDefault="007D6144" w:rsidP="007D6144">
      <w:pPr>
        <w:pStyle w:val="szdszveg"/>
        <w:numPr>
          <w:ilvl w:val="0"/>
          <w:numId w:val="17"/>
        </w:numPr>
      </w:pPr>
      <w:r>
        <w:t>index.php – az alkalmazást indító php fájl</w:t>
      </w:r>
      <w:r w:rsidR="00003F0A">
        <w:t>, kezeli a templateket</w:t>
      </w:r>
    </w:p>
    <w:p w:rsidR="00C142A1" w:rsidRDefault="00C142A1" w:rsidP="00C142A1">
      <w:pPr>
        <w:pStyle w:val="szdcmsor1"/>
      </w:pPr>
      <w:r>
        <w:lastRenderedPageBreak/>
        <w:t>Tesztelési terv, eredmények</w:t>
      </w:r>
      <w:r w:rsidR="0001632A">
        <w:t>, képernyőmentések</w:t>
      </w:r>
    </w:p>
    <w:p w:rsidR="00003F0A" w:rsidRDefault="00660D73" w:rsidP="00003F0A">
      <w:pPr>
        <w:pStyle w:val="szdszveg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3E930B30" wp14:editId="2A21119F">
            <wp:simplePos x="0" y="0"/>
            <wp:positionH relativeFrom="margin">
              <wp:align>center</wp:align>
            </wp:positionH>
            <wp:positionV relativeFrom="paragraph">
              <wp:posOffset>1841500</wp:posOffset>
            </wp:positionV>
            <wp:extent cx="4198620" cy="2361565"/>
            <wp:effectExtent l="0" t="0" r="0" b="63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feladat végrehajtását a leírás alapján, sorban végeztem. Az órai anyagokat felhasználva, azokat a programba ágyazva készítettem el a végső alkalmazást. A tesztelést folyamatosan végeztem, minden nagyobb módosítás után megvizsgáltam, hogy a program működése megváltozott-e. A legtöbb funkció implementálása sikeres volt, egyedüli kivétel a stílus módosítása. A stílus.css fájlt többször is próbáltam módosítani, de a végeredmény soha sem változott, ezért az oldal kinézete nem pontosan egyezik meg az elvárásokkal. A beadás előtti utolsó tesztelés során az alábbi módon néztek ki az oldalak.</w:t>
      </w:r>
    </w:p>
    <w:p w:rsidR="00660D73" w:rsidRDefault="00660D73" w:rsidP="00660D73">
      <w:pPr>
        <w:pStyle w:val="szdbracm"/>
      </w:pPr>
      <w:r>
        <w:t>1. ábra: A címlap</w:t>
      </w:r>
    </w:p>
    <w:p w:rsidR="00202571" w:rsidRPr="00202571" w:rsidRDefault="00202571" w:rsidP="00202571">
      <w:pPr>
        <w:pStyle w:val="szdszveg"/>
      </w:pPr>
      <w:r>
        <w:t>A címlap fogadja a látogatókat először ahol láthatunk egy rövid videót, egy beágyazott youtube videót és egy képet, valamint az oldal rövid bemutatkozását. Innen továbbléphetünk a többi oldalra.</w:t>
      </w:r>
    </w:p>
    <w:p w:rsidR="00660D73" w:rsidRDefault="00660D73" w:rsidP="00660D73">
      <w:pPr>
        <w:pStyle w:val="szdszveg"/>
      </w:pPr>
    </w:p>
    <w:p w:rsidR="007360EC" w:rsidRDefault="00660D73" w:rsidP="007360EC">
      <w:pPr>
        <w:pStyle w:val="szdbracm"/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9560" cy="2305944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305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0EC">
        <w:t>2. ábra: A galéria oldala</w:t>
      </w:r>
    </w:p>
    <w:p w:rsidR="00202571" w:rsidRDefault="0035777A" w:rsidP="007360EC">
      <w:pPr>
        <w:pStyle w:val="szdszveg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2DC16015" wp14:editId="6E8FCFF5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4240530" cy="2385060"/>
            <wp:effectExtent l="0" t="0" r="762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571">
        <w:t>A galéria tárolja a felhasználók által feltöltött képeket. Mivel nem jelentkeztünk be, ezért nem látható a képfeltöltés gomb.</w:t>
      </w:r>
    </w:p>
    <w:p w:rsidR="007360EC" w:rsidRDefault="007360EC" w:rsidP="007360EC">
      <w:pPr>
        <w:pStyle w:val="szdbracm"/>
      </w:pPr>
      <w:r>
        <w:t>3. ábra: Az üzenetek oldala</w:t>
      </w:r>
    </w:p>
    <w:p w:rsidR="007360EC" w:rsidRPr="007360EC" w:rsidRDefault="0035777A" w:rsidP="007360EC">
      <w:pPr>
        <w:pStyle w:val="szdszveg"/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5976640B" wp14:editId="2DE8CFDE">
            <wp:simplePos x="0" y="0"/>
            <wp:positionH relativeFrom="margin">
              <wp:align>center</wp:align>
            </wp:positionH>
            <wp:positionV relativeFrom="paragraph">
              <wp:posOffset>621030</wp:posOffset>
            </wp:positionV>
            <wp:extent cx="3928110" cy="22098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571">
        <w:t>Az üzenetek oldalon látható a korábbi felhasználók által elküldött üzenetek. A legfrisebb üzenetet láthatjuk legfelül.</w:t>
      </w:r>
    </w:p>
    <w:p w:rsidR="007360EC" w:rsidRDefault="007360EC" w:rsidP="007360EC">
      <w:pPr>
        <w:pStyle w:val="szdbracm"/>
      </w:pPr>
      <w:r>
        <w:t>4. ábra: A bejelentkezés oldala</w:t>
      </w:r>
    </w:p>
    <w:p w:rsidR="007360EC" w:rsidRDefault="00202571" w:rsidP="007360EC">
      <w:pPr>
        <w:pStyle w:val="szdszveg"/>
      </w:pPr>
      <w:r>
        <w:t>A bejelentkezés (és regisztráció) oldala lehetővé teszi számunkra a regisztrációt, vagy ha ez már megtörtént a bejelentkezést. Az oldalhoz tartozó SQL adatbázis tárolja a felhasználói adatokat (azonosító, felhasználó név, valós név és jelszó) az adattárolási szabályoknak megfelelően, azaz a jelszót kódolva. Jelen esetben a takacst nevű felhasználóval bejelentkezem, és átlépek a galéria oldalára.</w:t>
      </w:r>
    </w:p>
    <w:p w:rsidR="0035777A" w:rsidRDefault="0035777A" w:rsidP="007360EC">
      <w:pPr>
        <w:pStyle w:val="szdszveg"/>
      </w:pPr>
    </w:p>
    <w:p w:rsidR="0035777A" w:rsidRDefault="0035777A" w:rsidP="007360EC">
      <w:pPr>
        <w:pStyle w:val="szdszveg"/>
      </w:pPr>
    </w:p>
    <w:p w:rsidR="0035777A" w:rsidRDefault="0035777A" w:rsidP="007360EC">
      <w:pPr>
        <w:pStyle w:val="szdszveg"/>
      </w:pPr>
    </w:p>
    <w:p w:rsidR="007360EC" w:rsidRDefault="0035777A" w:rsidP="007360EC">
      <w:pPr>
        <w:pStyle w:val="szdbracm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 wp14:anchorId="2DF0BBDB" wp14:editId="0763849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44265" cy="2049780"/>
            <wp:effectExtent l="0" t="0" r="0" b="762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0EC">
        <w:t>5. ábra: A galéria bejelentkezés után</w:t>
      </w:r>
    </w:p>
    <w:p w:rsidR="007360EC" w:rsidRDefault="0035777A" w:rsidP="007360EC">
      <w:pPr>
        <w:pStyle w:val="szdszveg"/>
      </w:pP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3858431F" wp14:editId="2D13C791">
            <wp:simplePos x="0" y="0"/>
            <wp:positionH relativeFrom="page">
              <wp:align>center</wp:align>
            </wp:positionH>
            <wp:positionV relativeFrom="paragraph">
              <wp:posOffset>810895</wp:posOffset>
            </wp:positionV>
            <wp:extent cx="3902075" cy="2194560"/>
            <wp:effectExtent l="0" t="0" r="317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571">
        <w:t xml:space="preserve">Bejelentkezve folyamatosan láthatjuk a fejlécben a nevünket és felhasználó nevünket, valamint </w:t>
      </w:r>
      <w:r w:rsidR="003908B3">
        <w:t>a galéria oldalon megjelenik a képfeltöltés lehetősége, ahol a dog3.jpg-t fel is töltöm a számítógépemről.</w:t>
      </w:r>
    </w:p>
    <w:p w:rsidR="007360EC" w:rsidRDefault="0035777A" w:rsidP="007360EC">
      <w:pPr>
        <w:pStyle w:val="szdbracm"/>
      </w:pP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ADBCE34" wp14:editId="0D829A81">
            <wp:simplePos x="0" y="0"/>
            <wp:positionH relativeFrom="margin">
              <wp:align>center</wp:align>
            </wp:positionH>
            <wp:positionV relativeFrom="paragraph">
              <wp:posOffset>2498725</wp:posOffset>
            </wp:positionV>
            <wp:extent cx="3846830" cy="2164080"/>
            <wp:effectExtent l="0" t="0" r="1270" b="762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8B3">
        <w:t>6</w:t>
      </w:r>
      <w:r w:rsidR="007360EC">
        <w:t>. ábra: A képfeltöltő űrlap</w:t>
      </w:r>
    </w:p>
    <w:p w:rsidR="003908B3" w:rsidRPr="003908B3" w:rsidRDefault="003908B3" w:rsidP="003908B3">
      <w:pPr>
        <w:pStyle w:val="szdbracm"/>
      </w:pPr>
      <w:r>
        <w:t>7. ábra: A galéria az új képpel</w:t>
      </w:r>
    </w:p>
    <w:p w:rsidR="00202571" w:rsidRDefault="0035777A" w:rsidP="003908B3">
      <w:pPr>
        <w:pStyle w:val="szdszveg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5A67F91D" wp14:editId="61CCC305">
            <wp:simplePos x="0" y="0"/>
            <wp:positionH relativeFrom="margin">
              <wp:align>center</wp:align>
            </wp:positionH>
            <wp:positionV relativeFrom="paragraph">
              <wp:posOffset>746760</wp:posOffset>
            </wp:positionV>
            <wp:extent cx="3261360" cy="183388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8B3">
        <w:t>A képfeltöltés után térjünk át az üzenetküldésre. Az adott mezők kitöltése után az ellenőríz gombra kattintva zölden jelzi a program, hogy megfelelően töltöttük ki a mezőket, és engedélyezi a küldést, ami egy új oldalra visz minket.</w:t>
      </w:r>
    </w:p>
    <w:p w:rsidR="007360EC" w:rsidRDefault="00202571" w:rsidP="007360EC">
      <w:pPr>
        <w:pStyle w:val="szdbracm"/>
      </w:pPr>
      <w:r>
        <w:t>8</w:t>
      </w:r>
      <w:r w:rsidR="007360EC">
        <w:t>. ábra: A kapcsolat oldala</w:t>
      </w:r>
      <w:bookmarkStart w:id="0" w:name="_GoBack"/>
      <w:bookmarkEnd w:id="0"/>
    </w:p>
    <w:p w:rsidR="003908B3" w:rsidRPr="003908B3" w:rsidRDefault="003908B3" w:rsidP="003908B3">
      <w:pPr>
        <w:pStyle w:val="szdszveg"/>
      </w:pPr>
      <w:r>
        <w:t>Itt az üzenet újra ellenőrízése kerül, majd ha minden rendben van az ünezet küldése után az üzenet elküldve szöveg jelenik meg, és visszatérhetünk a főoldalra. Az üzenetek oldalon megjelenik legfelül a legutóbb elküldött üzenet.</w:t>
      </w:r>
    </w:p>
    <w:p w:rsidR="007360EC" w:rsidRDefault="00202571" w:rsidP="007360EC">
      <w:pPr>
        <w:pStyle w:val="szdszveg"/>
      </w:pP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4A1F3C1C" wp14:editId="2B51E4E6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3101340" cy="1743710"/>
            <wp:effectExtent l="0" t="0" r="3810" b="889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2571" w:rsidRDefault="0035777A" w:rsidP="00202571">
      <w:pPr>
        <w:pStyle w:val="szdbracm"/>
      </w:pPr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36173752" wp14:editId="33B22227">
            <wp:simplePos x="0" y="0"/>
            <wp:positionH relativeFrom="margin">
              <wp:align>center</wp:align>
            </wp:positionH>
            <wp:positionV relativeFrom="paragraph">
              <wp:posOffset>2113280</wp:posOffset>
            </wp:positionV>
            <wp:extent cx="3291840" cy="1851660"/>
            <wp:effectExtent l="0" t="0" r="381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571">
        <w:t>9. ábra: Üzenet elküldve</w:t>
      </w:r>
    </w:p>
    <w:p w:rsidR="00202571" w:rsidRDefault="003908B3" w:rsidP="003908B3">
      <w:pPr>
        <w:pStyle w:val="szdbracm"/>
      </w:pPr>
      <w:r>
        <w:t>10. ábra: Az üzenetek oldal az új üzenettel</w:t>
      </w:r>
    </w:p>
    <w:p w:rsidR="0025169D" w:rsidRDefault="0025169D" w:rsidP="0025169D">
      <w:pPr>
        <w:pStyle w:val="szdcmsor1"/>
      </w:pPr>
      <w:r>
        <w:lastRenderedPageBreak/>
        <w:t>Használt külső állományok, keretrendszerek</w:t>
      </w:r>
      <w:r>
        <w:t>, potenciális fejlesztések</w:t>
      </w:r>
    </w:p>
    <w:p w:rsidR="0025169D" w:rsidRPr="0025169D" w:rsidRDefault="0025169D" w:rsidP="0025169D">
      <w:pPr>
        <w:pStyle w:val="szdszveg"/>
      </w:pPr>
      <w:r>
        <w:t xml:space="preserve">A </w:t>
      </w:r>
      <w:r>
        <w:t>program készítése során csak az utolsó lépéseknél kezdtem el használ a Git verziókövető rendszerét. Ezért ott már csak az utolsó módosításokat lehet lekövetni. Emellett a Bootstrap keretrendszert is próbáltam használni, de sajnos a fent említett CSS alulképzettségem miatt ez nem sikerült.</w:t>
      </w:r>
      <w:r>
        <w:t xml:space="preserve"> </w:t>
      </w:r>
      <w:r>
        <w:t>Ebből kifolyólag az oldal nincs optimalizálva különböző méretű kijelzőkre sem, mint például telefonra vagy táblagépre.</w:t>
      </w:r>
    </w:p>
    <w:p w:rsidR="0025169D" w:rsidRDefault="0025169D" w:rsidP="003908B3">
      <w:pPr>
        <w:pStyle w:val="szdszveg"/>
      </w:pPr>
      <w:r>
        <w:t>Összegzésként életem első weboldalát sikerült működőképesre megalkotni</w:t>
      </w:r>
      <w:r>
        <w:t>, a</w:t>
      </w:r>
      <w:r>
        <w:t xml:space="preserve">z oldal minden fenti elvárásnak megfelel, a kód és az adatbázis megfelelően működik. </w:t>
      </w:r>
      <w:r w:rsidR="006A6E4A">
        <w:t>Az oldal jó alapot biztosít későbbi webprogramozási feladataimhoz, és a jövőben próbálom elsajátítani a CSS nyelv rejtelmeit is.</w:t>
      </w:r>
    </w:p>
    <w:sectPr w:rsidR="0025169D" w:rsidSect="00285C20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418" w:right="1418" w:bottom="1418" w:left="1418" w:header="709" w:footer="709" w:gutter="284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D8B" w:rsidRDefault="00A57D8B" w:rsidP="00402F50">
      <w:r>
        <w:separator/>
      </w:r>
    </w:p>
  </w:endnote>
  <w:endnote w:type="continuationSeparator" w:id="0">
    <w:p w:rsidR="00A57D8B" w:rsidRDefault="00A57D8B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 w:rsidR="00FD27E6">
      <w:fldChar w:fldCharType="begin"/>
    </w:r>
    <w:r w:rsidR="00FD27E6">
      <w:instrText xml:space="preserve"> PAGE   \* MERGEFORMAT </w:instrText>
    </w:r>
    <w:r w:rsidR="00FD27E6">
      <w:fldChar w:fldCharType="separate"/>
    </w:r>
    <w:r w:rsidR="00DA3E99">
      <w:rPr>
        <w:noProof/>
      </w:rPr>
      <w:t>3</w:t>
    </w:r>
    <w:r w:rsidR="00FD27E6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D8B" w:rsidRDefault="00A57D8B" w:rsidP="00402F50">
      <w:r>
        <w:separator/>
      </w:r>
    </w:p>
  </w:footnote>
  <w:footnote w:type="continuationSeparator" w:id="0">
    <w:p w:rsidR="00A57D8B" w:rsidRDefault="00A57D8B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C20" w:rsidRDefault="00285C20" w:rsidP="00285C20">
    <w:pPr>
      <w:pStyle w:val="lfej"/>
    </w:pPr>
    <w:r>
      <w:t>Neumann János Egyetem – GAMF Műszaki és Informatikai Kar – Informatikai Tanszék</w:t>
    </w:r>
  </w:p>
  <w:p w:rsidR="00285C20" w:rsidRDefault="0035777A" w:rsidP="00285C20">
    <w:pPr>
      <w:pStyle w:val="lfej"/>
    </w:pPr>
    <w:r>
      <w:t>Készítette: Pánya Nándor – BPQFXE</w:t>
    </w:r>
    <w:r>
      <w:tab/>
    </w:r>
    <w:r>
      <w:tab/>
    </w:r>
    <w:r w:rsidR="00285C20">
      <w:t>Gyakorlatvezető: Dr. Subecz Zoltán</w:t>
    </w:r>
  </w:p>
  <w:p w:rsidR="00285C20" w:rsidRDefault="0035777A" w:rsidP="00285C20">
    <w:pPr>
      <w:pStyle w:val="lfej"/>
    </w:pPr>
    <w:r>
      <w:t>Beadás időpontja: 2020.12.03.</w:t>
    </w:r>
  </w:p>
  <w:p w:rsidR="00285C20" w:rsidRDefault="0035777A" w:rsidP="00285C20">
    <w:pPr>
      <w:pStyle w:val="lfej"/>
    </w:pPr>
    <w:hyperlink r:id="rId1" w:history="1">
      <w:r w:rsidRPr="002B5958">
        <w:rPr>
          <w:rStyle w:val="Hiperhivatkozs"/>
        </w:rPr>
        <w:t>https://github.com/pnandi94/PN_Beadando</w:t>
      </w:r>
    </w:hyperlink>
    <w:r>
      <w:t xml:space="preserve"> </w:t>
    </w:r>
  </w:p>
  <w:p w:rsidR="00285C20" w:rsidRDefault="00285C20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2A1" w:rsidRDefault="00C142A1">
    <w:pPr>
      <w:pStyle w:val="lfej"/>
    </w:pPr>
    <w:r>
      <w:t>Neumann János Egyetem – GAMF Műszaki és Informatikai Kar – Informatikai Tanszék</w:t>
    </w:r>
  </w:p>
  <w:p w:rsidR="00C142A1" w:rsidRDefault="00C142A1">
    <w:pPr>
      <w:pStyle w:val="lfej"/>
    </w:pPr>
    <w:r>
      <w:t>Gyakorlatvezető:</w:t>
    </w:r>
    <w:r w:rsidR="00694DE5">
      <w:t xml:space="preserve"> Dr.</w:t>
    </w:r>
    <w:r>
      <w:t xml:space="preserve"> Subecz Zoltán</w:t>
    </w:r>
  </w:p>
  <w:p w:rsidR="00C142A1" w:rsidRDefault="00C142A1">
    <w:pPr>
      <w:pStyle w:val="lfej"/>
    </w:pPr>
    <w:r>
      <w:t>Készítette: Pánya Nándor – BPQFXE</w:t>
    </w:r>
  </w:p>
  <w:p w:rsidR="00C142A1" w:rsidRDefault="00C142A1">
    <w:pPr>
      <w:pStyle w:val="lfej"/>
    </w:pPr>
    <w:r>
      <w:t>Beadás dátuma: 2020.11.</w:t>
    </w:r>
  </w:p>
  <w:p w:rsidR="00C142A1" w:rsidRDefault="00C142A1">
    <w:pPr>
      <w:pStyle w:val="lfej"/>
    </w:pPr>
  </w:p>
  <w:p w:rsidR="00C142A1" w:rsidRDefault="00C142A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3AA2515"/>
    <w:multiLevelType w:val="hybridMultilevel"/>
    <w:tmpl w:val="7A6C118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91061"/>
    <w:multiLevelType w:val="hybridMultilevel"/>
    <w:tmpl w:val="3A820AC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5C9513CB"/>
    <w:multiLevelType w:val="hybridMultilevel"/>
    <w:tmpl w:val="2464766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3"/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AF3"/>
    <w:rsid w:val="00003F0A"/>
    <w:rsid w:val="0001538C"/>
    <w:rsid w:val="0001632A"/>
    <w:rsid w:val="0003142F"/>
    <w:rsid w:val="00056DF2"/>
    <w:rsid w:val="000638B8"/>
    <w:rsid w:val="000A13A3"/>
    <w:rsid w:val="000B54A5"/>
    <w:rsid w:val="000B59BE"/>
    <w:rsid w:val="000C7BCF"/>
    <w:rsid w:val="0010025D"/>
    <w:rsid w:val="00113495"/>
    <w:rsid w:val="001C4188"/>
    <w:rsid w:val="001C6720"/>
    <w:rsid w:val="00202571"/>
    <w:rsid w:val="00203A33"/>
    <w:rsid w:val="0021040A"/>
    <w:rsid w:val="0022549B"/>
    <w:rsid w:val="00247DFD"/>
    <w:rsid w:val="0025169D"/>
    <w:rsid w:val="00267D3B"/>
    <w:rsid w:val="00285C20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777A"/>
    <w:rsid w:val="00357D0D"/>
    <w:rsid w:val="003908B3"/>
    <w:rsid w:val="003A243D"/>
    <w:rsid w:val="003B125B"/>
    <w:rsid w:val="003B1866"/>
    <w:rsid w:val="003C621E"/>
    <w:rsid w:val="003F3AC6"/>
    <w:rsid w:val="00402F50"/>
    <w:rsid w:val="00405EB7"/>
    <w:rsid w:val="0040660C"/>
    <w:rsid w:val="004116B9"/>
    <w:rsid w:val="00445A1E"/>
    <w:rsid w:val="00456768"/>
    <w:rsid w:val="00473888"/>
    <w:rsid w:val="004914CD"/>
    <w:rsid w:val="00494EA7"/>
    <w:rsid w:val="004C6991"/>
    <w:rsid w:val="004C7BE7"/>
    <w:rsid w:val="004D5CBE"/>
    <w:rsid w:val="005148DB"/>
    <w:rsid w:val="00533EAC"/>
    <w:rsid w:val="00534E32"/>
    <w:rsid w:val="00537E8D"/>
    <w:rsid w:val="00556B13"/>
    <w:rsid w:val="005841D2"/>
    <w:rsid w:val="005A604D"/>
    <w:rsid w:val="005D62D9"/>
    <w:rsid w:val="0063280A"/>
    <w:rsid w:val="006401F4"/>
    <w:rsid w:val="006429D8"/>
    <w:rsid w:val="00660D73"/>
    <w:rsid w:val="00680CD7"/>
    <w:rsid w:val="00681B86"/>
    <w:rsid w:val="00693FD2"/>
    <w:rsid w:val="00694DE5"/>
    <w:rsid w:val="006A4F4E"/>
    <w:rsid w:val="006A6E4A"/>
    <w:rsid w:val="006B52C9"/>
    <w:rsid w:val="006F230B"/>
    <w:rsid w:val="00713CB5"/>
    <w:rsid w:val="007360EC"/>
    <w:rsid w:val="00753426"/>
    <w:rsid w:val="007D6144"/>
    <w:rsid w:val="007E4513"/>
    <w:rsid w:val="00824167"/>
    <w:rsid w:val="00842494"/>
    <w:rsid w:val="00845126"/>
    <w:rsid w:val="008616F8"/>
    <w:rsid w:val="008C3D48"/>
    <w:rsid w:val="008E2628"/>
    <w:rsid w:val="008F3970"/>
    <w:rsid w:val="008F473A"/>
    <w:rsid w:val="00926629"/>
    <w:rsid w:val="0094077D"/>
    <w:rsid w:val="00950F31"/>
    <w:rsid w:val="00954972"/>
    <w:rsid w:val="00954F25"/>
    <w:rsid w:val="009A7EA7"/>
    <w:rsid w:val="009B5D79"/>
    <w:rsid w:val="009F5597"/>
    <w:rsid w:val="00A0050F"/>
    <w:rsid w:val="00A03A72"/>
    <w:rsid w:val="00A1226E"/>
    <w:rsid w:val="00A12C1B"/>
    <w:rsid w:val="00A33C17"/>
    <w:rsid w:val="00A57D8B"/>
    <w:rsid w:val="00A6121C"/>
    <w:rsid w:val="00A6211D"/>
    <w:rsid w:val="00A72F2E"/>
    <w:rsid w:val="00A75FC3"/>
    <w:rsid w:val="00A90050"/>
    <w:rsid w:val="00AC247F"/>
    <w:rsid w:val="00AC651D"/>
    <w:rsid w:val="00AE0F4B"/>
    <w:rsid w:val="00B02692"/>
    <w:rsid w:val="00B1628F"/>
    <w:rsid w:val="00B2740D"/>
    <w:rsid w:val="00B52BCC"/>
    <w:rsid w:val="00B86236"/>
    <w:rsid w:val="00BD7615"/>
    <w:rsid w:val="00BF10E4"/>
    <w:rsid w:val="00C041FB"/>
    <w:rsid w:val="00C142A1"/>
    <w:rsid w:val="00C15EB7"/>
    <w:rsid w:val="00C42628"/>
    <w:rsid w:val="00C47342"/>
    <w:rsid w:val="00C56E0B"/>
    <w:rsid w:val="00C62BD6"/>
    <w:rsid w:val="00C8527B"/>
    <w:rsid w:val="00CD37BA"/>
    <w:rsid w:val="00CE463A"/>
    <w:rsid w:val="00D2466E"/>
    <w:rsid w:val="00D26B5E"/>
    <w:rsid w:val="00D62D1C"/>
    <w:rsid w:val="00DA3E99"/>
    <w:rsid w:val="00DA7F31"/>
    <w:rsid w:val="00DB12A0"/>
    <w:rsid w:val="00DB720A"/>
    <w:rsid w:val="00DC0199"/>
    <w:rsid w:val="00DD6474"/>
    <w:rsid w:val="00DF75A4"/>
    <w:rsid w:val="00E3627F"/>
    <w:rsid w:val="00E444DB"/>
    <w:rsid w:val="00E673D8"/>
    <w:rsid w:val="00E739BF"/>
    <w:rsid w:val="00EA130B"/>
    <w:rsid w:val="00EA5D04"/>
    <w:rsid w:val="00EF0431"/>
    <w:rsid w:val="00EF77FA"/>
    <w:rsid w:val="00F01BCD"/>
    <w:rsid w:val="00F06825"/>
    <w:rsid w:val="00F15460"/>
    <w:rsid w:val="00F225E4"/>
    <w:rsid w:val="00F31089"/>
    <w:rsid w:val="00F509ED"/>
    <w:rsid w:val="00F57F44"/>
    <w:rsid w:val="00F802FB"/>
    <w:rsid w:val="00F909C9"/>
    <w:rsid w:val="00F94734"/>
    <w:rsid w:val="00FA7DD9"/>
    <w:rsid w:val="00FD27E6"/>
    <w:rsid w:val="00FE1039"/>
    <w:rsid w:val="00FE1A22"/>
    <w:rsid w:val="00FE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482F5C"/>
  <w15:docId w15:val="{6BC2C992-67A1-45E0-A95D-3A1DFD772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DB72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C142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42A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pnandi94/PN_Beadand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il&#225;rd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D79EAB-2D1C-423C-8DD0-BABE39D49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0</TotalTime>
  <Pages>7</Pages>
  <Words>772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Pánya Nándor</dc:creator>
  <cp:lastModifiedBy>Nándor Pánya</cp:lastModifiedBy>
  <cp:revision>2</cp:revision>
  <dcterms:created xsi:type="dcterms:W3CDTF">2020-12-03T15:29:00Z</dcterms:created>
  <dcterms:modified xsi:type="dcterms:W3CDTF">2020-12-03T15:29:00Z</dcterms:modified>
</cp:coreProperties>
</file>